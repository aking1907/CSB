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  <w:gridCol w:w="2938"/>
      </w:tblGrid>
      <w:tr w:rsidR="00B70CC4" w:rsidTr="00B70CC4" w14:paraId="7B8F6BEB" w14:textId="77777777">
        <w:trPr>
          <w:trHeight w:val="324"/>
        </w:trPr>
        <w:tc>
          <w:tcPr>
            <w:tcW w:w="2938" w:type="dxa"/>
          </w:tcPr>
          <w:p w:rsidRPr="008E6A01" w:rsidR="00B70CC4" w:rsidP="007A2170" w:rsidRDefault="00B70CC4" w14:paraId="1893A134" w14:textId="77777777">
            <w:pPr>
              <w:pStyle w:val="Heading1"/>
            </w:pPr>
          </w:p>
        </w:tc>
        <w:tc>
          <w:tcPr>
            <w:tcW w:w="1382" w:type="dxa"/>
          </w:tcPr>
          <w:p w:rsidR="00B70CC4" w:rsidP="007A2170" w:rsidRDefault="00B70CC4" w14:paraId="729BF837" w14:textId="77777777">
            <w:pPr>
              <w:pStyle w:val="Heading1"/>
            </w:pPr>
          </w:p>
        </w:tc>
        <w:tc>
          <w:tcPr>
            <w:tcW w:w="2938" w:type="dxa"/>
          </w:tcPr>
          <w:p w:rsidR="00B70CC4" w:rsidP="00FA77C5" w:rsidRDefault="00B70CC4" w14:paraId="3F68E0A6" w14:textId="77777777">
            <w:pPr>
              <w:pStyle w:val="Heading1"/>
            </w:pPr>
          </w:p>
        </w:tc>
        <w:sdt>
          <w:sdtPr>
            <w:alias w:val="#Nav: /Purchase_Header/ShiptoAddress_Lbl"/>
            <w:tag w:val="#Nav: Standard_Purchase_Order/1322"/>
            <w:id w:val="-1743247001"/>
            <w:placeholder>
              <w:docPart w:val="157A387B20514F3F88991015E7A132A8"/>
            </w:placeholder>
            <w:dataBinding w:prefixMappings="xmlns:ns0='urn:microsoft-dynamics-nav/reports/Standard_Purchase_Order/1322/'" w:xpath="/ns0:NavWordReportXmlPart[1]/ns0:Purchase_Header[1]/ns0:ShiptoAddress_Lbl[1]" w:storeItemID="{05D1FB3E-2488-4746-81C6-F1C98C80D447}"/>
            <w:text/>
          </w:sdtPr>
          <w:sdtContent>
            <w:tc>
              <w:tcPr>
                <w:tcW w:w="2938" w:type="dxa"/>
              </w:tcPr>
              <w:p w:rsidRPr="0034230C" w:rsidR="00B70CC4" w:rsidP="00FA77C5" w:rsidRDefault="00B70CC4" w14:paraId="648E5C40" w14:textId="2997CB8E">
                <w:pPr>
                  <w:pStyle w:val="Heading1"/>
                </w:pPr>
                <w:proofErr w:type="spellStart"/>
                <w:r w:rsidRPr="0034230C"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B70CC4" w:rsidP="007A2170" w:rsidRDefault="00B70CC4" w14:paraId="4475F045" w14:textId="77777777">
            <w:pPr>
              <w:pStyle w:val="Heading1"/>
            </w:pPr>
          </w:p>
        </w:tc>
      </w:tr>
      <w:tr w:rsidR="00B70CC4" w:rsidTr="00B70CC4" w14:paraId="67F7C73C" w14:textId="77777777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BuyFromAddr1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482C02F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B70CC4" w:rsidP="001B6E6D" w:rsidRDefault="00B70CC4" w14:paraId="5B79B908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B70CC4" w:rsidP="001B6E6D" w:rsidRDefault="00B70CC4" w14:paraId="6A037920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ShipToAddr1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67BC4DCE" w14:textId="357F26E2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tc>
          <w:tcPr>
            <w:tcW w:w="2938" w:type="dxa"/>
          </w:tcPr>
          <w:p w:rsidRPr="008E6A01" w:rsidR="00B70CC4" w:rsidP="001B6E6D" w:rsidRDefault="00B70CC4" w14:paraId="3E01D93D" w14:textId="7FA71166">
            <w:pPr>
              <w:pStyle w:val="NoSpacing"/>
              <w:rPr>
                <w:rFonts w:cstheme="minorHAnsi"/>
              </w:rPr>
            </w:pPr>
          </w:p>
        </w:tc>
      </w:tr>
      <w:tr w:rsidR="00B70CC4" w:rsidTr="00B70CC4" w14:paraId="200743B2" w14:textId="77777777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BuyFromAddr2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27A32CFA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B70CC4" w:rsidP="001B6E6D" w:rsidRDefault="00B70CC4" w14:paraId="3A01470A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B70CC4" w:rsidP="001B6E6D" w:rsidRDefault="00B70CC4" w14:paraId="2741E8CB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ShipToAddr2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5E0F2AC4" w14:textId="224AB65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tc>
          <w:tcPr>
            <w:tcW w:w="2938" w:type="dxa"/>
          </w:tcPr>
          <w:p w:rsidRPr="008E6A01" w:rsidR="00B70CC4" w:rsidP="001B6E6D" w:rsidRDefault="00B70CC4" w14:paraId="06E87CC5" w14:textId="0343B1DD">
            <w:pPr>
              <w:pStyle w:val="NoSpacing"/>
              <w:rPr>
                <w:rFonts w:cstheme="minorHAnsi"/>
              </w:rPr>
            </w:pPr>
          </w:p>
        </w:tc>
      </w:tr>
      <w:tr w:rsidR="00B70CC4" w:rsidTr="00B70CC4" w14:paraId="7C143FDE" w14:textId="77777777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BuyFromAddr3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51BCCAFF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B70CC4" w:rsidP="001B6E6D" w:rsidRDefault="00B70CC4" w14:paraId="52C46F7A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B70CC4" w:rsidP="001B6E6D" w:rsidRDefault="00B70CC4" w14:paraId="7948C35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ShipToAddr3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54F5892A" w14:textId="268C8EA3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tc>
          <w:tcPr>
            <w:tcW w:w="2938" w:type="dxa"/>
          </w:tcPr>
          <w:p w:rsidRPr="008E6A01" w:rsidR="00B70CC4" w:rsidP="001B6E6D" w:rsidRDefault="00B70CC4" w14:paraId="6A9BF509" w14:textId="555AEF6B">
            <w:pPr>
              <w:pStyle w:val="NoSpacing"/>
              <w:rPr>
                <w:rFonts w:cstheme="minorHAnsi"/>
              </w:rPr>
            </w:pPr>
          </w:p>
        </w:tc>
      </w:tr>
      <w:tr w:rsidR="00B70CC4" w:rsidTr="00B70CC4" w14:paraId="03601B72" w14:textId="77777777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BuyFromAddr4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2FE3338A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B70CC4" w:rsidP="001B6E6D" w:rsidRDefault="00B70CC4" w14:paraId="3A3D13C5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B70CC4" w:rsidP="001B6E6D" w:rsidRDefault="00B70CC4" w14:paraId="4E579271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ShipToAddr4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542C2FDA" w14:textId="777B401D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tc>
          <w:tcPr>
            <w:tcW w:w="2938" w:type="dxa"/>
          </w:tcPr>
          <w:p w:rsidRPr="008E6A01" w:rsidR="00B70CC4" w:rsidP="001B6E6D" w:rsidRDefault="00B70CC4" w14:paraId="3E349C61" w14:textId="44942C10">
            <w:pPr>
              <w:pStyle w:val="NoSpacing"/>
              <w:rPr>
                <w:rFonts w:cstheme="minorHAnsi"/>
              </w:rPr>
            </w:pPr>
          </w:p>
        </w:tc>
      </w:tr>
      <w:tr w:rsidR="00B70CC4" w:rsidTr="00B70CC4" w14:paraId="05DDBA16" w14:textId="77777777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BuyFromAddr5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19098E9A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B70CC4" w:rsidP="001B6E6D" w:rsidRDefault="00B70CC4" w14:paraId="1EB0678A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B70CC4" w:rsidP="001B6E6D" w:rsidRDefault="00B70CC4" w14:paraId="7B4A2352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DA1D8F1D8714135841337309AA8E217"/>
            </w:placeholder>
            <w:dataBinding w:prefixMappings="xmlns:ns0='urn:microsoft-dynamics-nav/reports/Standard_Purchase_Order/1322/'" w:xpath="/ns0:NavWordReportXmlPart[1]/ns0:Purchase_Header[1]/ns0:ShipToAddr5[1]" w:storeItemID="{05D1FB3E-2488-4746-81C6-F1C98C80D447}"/>
            <w:text/>
          </w:sdtPr>
          <w:sdtContent>
            <w:tc>
              <w:tcPr>
                <w:tcW w:w="2938" w:type="dxa"/>
              </w:tcPr>
              <w:p w:rsidRPr="008E6A01" w:rsidR="00B70CC4" w:rsidP="001B6E6D" w:rsidRDefault="00B70CC4" w14:paraId="7080D872" w14:textId="1099E746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tc>
          <w:tcPr>
            <w:tcW w:w="2938" w:type="dxa"/>
          </w:tcPr>
          <w:p w:rsidRPr="008E6A01" w:rsidR="00B70CC4" w:rsidP="001B6E6D" w:rsidRDefault="00B70CC4" w14:paraId="19FC79EA" w14:textId="0CCA2BA7">
            <w:pPr>
              <w:pStyle w:val="NoSpacing"/>
              <w:rPr>
                <w:rFonts w:cstheme="minorHAnsi"/>
              </w:rPr>
            </w:pPr>
          </w:p>
        </w:tc>
      </w:tr>
    </w:tbl>
    <w:p w:rsidR="007A0A53" w:rsidP="001541E0" w:rsidRDefault="007A0A53" w14:paraId="26389AB0" w14:textId="77777777">
      <w:pPr>
        <w:pStyle w:val="Style1"/>
        <w:rPr>
          <w:sz w:val="20"/>
        </w:rPr>
      </w:pPr>
    </w:p>
    <w:tbl>
      <w:tblPr>
        <w:tblStyle w:val="TableGrid"/>
        <w:tblW w:w="102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98571A" w14:paraId="6B43C675" w14:textId="77777777">
        <w:sdt>
          <w:sdt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05D1FB3E-2488-4746-81C6-F1C98C80D447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96245" w14:paraId="64930A5B" w14:textId="77777777">
                <w:pPr>
                  <w:pStyle w:val="Heading1"/>
                </w:pPr>
                <w:proofErr w:type="spellStart"/>
                <w:r w:rsidRPr="00E96245">
                  <w:t>PaymentTermsDesc_Lbl</w:t>
                </w:r>
                <w:proofErr w:type="spellEnd"/>
              </w:p>
            </w:tc>
          </w:sdtContent>
        </w:sdt>
        <w:sdt>
          <w:sdt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05D1FB3E-2488-4746-81C6-F1C98C80D447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034DC" w14:paraId="78013CA4" w14:textId="77777777">
                <w:pPr>
                  <w:pStyle w:val="Heading1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05D1FB3E-2488-4746-81C6-F1C98C80D447}"/>
            <w:text/>
          </w:sdtPr>
          <w:sdtContent>
            <w:tc>
              <w:tcPr>
                <w:tcW w:w="2160" w:type="dxa"/>
              </w:tcPr>
              <w:p w:rsidRPr="00E96245" w:rsidR="00E96245" w:rsidP="007A2170" w:rsidRDefault="00E96245" w14:paraId="62805BE2" w14:textId="77777777">
                <w:pPr>
                  <w:pStyle w:val="Heading1"/>
                </w:pPr>
                <w:proofErr w:type="spellStart"/>
                <w:r w:rsidRPr="00E96245"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05D1FB3E-2488-4746-81C6-F1C98C80D447}"/>
            <w:text/>
          </w:sdtPr>
          <w:sdtContent>
            <w:tc>
              <w:tcPr>
                <w:tcW w:w="3744" w:type="dxa"/>
              </w:tcPr>
              <w:p w:rsidRPr="00E96245" w:rsidR="00E96245" w:rsidP="007A2170" w:rsidRDefault="00E96245" w14:paraId="7151D420" w14:textId="77777777">
                <w:pPr>
                  <w:pStyle w:val="Heading1"/>
                </w:pPr>
                <w:proofErr w:type="spellStart"/>
                <w:r w:rsidRPr="00E96245">
                  <w:t>ShipmentMethodDesc_Lbl</w:t>
                </w:r>
                <w:proofErr w:type="spellEnd"/>
              </w:p>
            </w:tc>
          </w:sdtContent>
        </w:sdt>
      </w:tr>
      <w:tr w:rsidR="00E96245" w:rsidTr="0098571A" w14:paraId="44801FA6" w14:textId="77777777"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05D1FB3E-2488-4746-81C6-F1C98C80D447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E96245" w14:paraId="22217A01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05D1FB3E-2488-4746-81C6-F1C98C80D447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E14AB2" w14:paraId="795249CF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05D1FB3E-2488-4746-81C6-F1C98C80D447}"/>
            <w:text/>
          </w:sdtPr>
          <w:sdtContent>
            <w:tc>
              <w:tcPr>
                <w:tcW w:w="2160" w:type="dxa"/>
              </w:tcPr>
              <w:p w:rsidRPr="00E96245" w:rsidR="00E96245" w:rsidP="00981D1E" w:rsidRDefault="00F057B8" w14:paraId="64E6750C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05D1FB3E-2488-4746-81C6-F1C98C80D447}"/>
            <w:text/>
          </w:sdtPr>
          <w:sdtContent>
            <w:tc>
              <w:tcPr>
                <w:tcW w:w="3744" w:type="dxa"/>
              </w:tcPr>
              <w:p w:rsidRPr="00E96245" w:rsidR="00E96245" w:rsidP="00981D1E" w:rsidRDefault="00E96245" w14:paraId="78252818" w14:textId="77777777">
                <w:proofErr w:type="spellStart"/>
                <w:r>
                  <w:t>ShipmentMethodDesc</w:t>
                </w:r>
                <w:proofErr w:type="spellEnd"/>
              </w:p>
            </w:tc>
          </w:sdtContent>
        </w:sdt>
      </w:tr>
    </w:tbl>
    <w:p w:rsidR="00E96245" w:rsidP="001541E0" w:rsidRDefault="00E96245" w14:paraId="024AF1C2" w14:textId="77777777">
      <w:pPr>
        <w:pStyle w:val="Style1"/>
        <w:rPr>
          <w:sz w:val="20"/>
        </w:rPr>
      </w:pPr>
    </w:p>
    <w:tbl>
      <w:tblPr>
        <w:tblStyle w:val="TableGrid"/>
        <w:tblW w:w="56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</w:tblGrid>
      <w:tr w:rsidRPr="00E96245" w:rsidR="00800AA9" w:rsidTr="00800AA9" w14:paraId="63988D81" w14:textId="77777777">
        <w:sdt>
          <w:sdtPr>
            <w:alias w:val="#Nav: /Purchase_Header/VendorOrderNo_Lbl"/>
            <w:tag w:val="#Nav: Standard_Purchase_Order/1322"/>
            <w:id w:val="-1623833866"/>
            <w:placeholder>
              <w:docPart w:val="BF45D6095E7F474191C459323EC5CE89"/>
            </w:placeholder>
            <w:dataBinding w:prefixMappings="xmlns:ns0='urn:microsoft-dynamics-nav/reports/Standard_Purchase_Order/1322/'" w:xpath="/ns0:NavWordReportXmlPart[1]/ns0:Purchase_Header[1]/ns0:VendorOrderNo_Lbl[1]" w:storeItemID="{05D1FB3E-2488-4746-81C6-F1C98C80D447}"/>
            <w:text/>
          </w:sdtPr>
          <w:sdtContent>
            <w:tc>
              <w:tcPr>
                <w:tcW w:w="2835" w:type="dxa"/>
              </w:tcPr>
              <w:p w:rsidRPr="00E96245" w:rsidR="00800AA9" w:rsidP="00800AA9" w:rsidRDefault="00800AA9" w14:paraId="0E007430" w14:textId="335B6EB2">
                <w:pPr>
                  <w:pStyle w:val="Heading1"/>
                </w:pPr>
                <w:proofErr w:type="spellStart"/>
                <w:r>
                  <w:t>VendorOrderNo_Lbl</w:t>
                </w:r>
                <w:proofErr w:type="spellEnd"/>
              </w:p>
            </w:tc>
          </w:sdtContent>
        </w:sdt>
        <w:tc>
          <w:tcPr>
            <w:tcW w:w="2835" w:type="dxa"/>
          </w:tcPr>
          <w:p w:rsidRPr="00E96245" w:rsidR="00800AA9" w:rsidP="00800AA9" w:rsidRDefault="00D54BF7" w14:paraId="102959C6" w14:textId="1AF3E8AD">
            <w:pPr>
              <w:pStyle w:val="Heading1"/>
            </w:pPr>
            <w:r>
              <w:t>Reference</w:t>
            </w:r>
          </w:p>
        </w:tc>
      </w:tr>
      <w:tr w:rsidRPr="00E96245" w:rsidR="00800AA9" w:rsidTr="00800AA9" w14:paraId="333EE7B5" w14:textId="77777777">
        <w:sdt>
          <w:sdtPr>
            <w:alias w:val="#Nav: /Purchase_Header/VendorOrderNo"/>
            <w:tag w:val="#Nav: Standard_Purchase_Order/1322"/>
            <w:id w:val="766512318"/>
            <w:placeholder>
              <w:docPart w:val="8A5E609B37B14780A5F4DB453925A84F"/>
            </w:placeholder>
            <w:dataBinding w:prefixMappings="xmlns:ns0='urn:microsoft-dynamics-nav/reports/Standard_Purchase_Order/1322/'" w:xpath="/ns0:NavWordReportXmlPart[1]/ns0:Purchase_Header[1]/ns0:VendorOrderNo[1]" w:storeItemID="{05D1FB3E-2488-4746-81C6-F1C98C80D447}"/>
            <w:text/>
          </w:sdtPr>
          <w:sdtContent>
            <w:tc>
              <w:tcPr>
                <w:tcW w:w="2835" w:type="dxa"/>
              </w:tcPr>
              <w:p w:rsidRPr="00E96245" w:rsidR="00800AA9" w:rsidP="00800AA9" w:rsidRDefault="00800AA9" w14:paraId="437A9F1D" w14:textId="6D17125D">
                <w:proofErr w:type="spellStart"/>
                <w:r>
                  <w:t>VendorOrderNo</w:t>
                </w:r>
                <w:proofErr w:type="spellEnd"/>
              </w:p>
            </w:tc>
          </w:sdtContent>
        </w:sdt>
        <w:sdt>
          <w:sdtPr>
            <w:id w:val="-523095510"/>
            <w:placeholder>
              <w:docPart w:val="DefaultPlaceholder_-1854013440"/>
            </w:placeholder>
            <w15:dataBinding w:prefixMappings="xmlns:ns0='urn:microsoft-dynamics-nav/reports/Standard_Purchase_Order/1322/' " w:xpath="/ns0:NavWordReportXmlPart[1]/ns0:Purchase_Header[1]/ns0:YourRef_PurchHeader[1]" w:storeItemID="{05D1FB3E-2488-4746-81C6-F1C98C80D447}" w16sdtdh:storeItemChecksum="nd6a7A=="/>
          </w:sdtPr>
          <w:sdtContent>
            <w:tc>
              <w:tcPr>
                <w:tcW w:w="2835" w:type="dxa"/>
              </w:tcPr>
              <w:p w:rsidRPr="00E96245" w:rsidR="00800AA9" w:rsidP="00800AA9" w:rsidRDefault="004A4A46" w14:paraId="6E79751D" w14:textId="20D0FFEA">
                <w:proofErr w:type="spellStart"/>
                <w:r>
                  <w:t>YourRef_PurchHeader</w:t>
                </w:r>
                <w:proofErr w:type="spellEnd"/>
              </w:p>
            </w:tc>
          </w:sdtContent>
        </w:sdt>
      </w:tr>
    </w:tbl>
    <w:p w:rsidR="00B92E9B" w:rsidP="001541E0" w:rsidRDefault="00B92E9B" w14:paraId="0F4BD649" w14:textId="77777777">
      <w:pPr>
        <w:pStyle w:val="Style1"/>
        <w:rPr>
          <w:sz w:val="20"/>
        </w:rPr>
      </w:pPr>
    </w:p>
    <w:tbl>
      <w:tblPr>
        <w:tblStyle w:val="TableGrid"/>
        <w:tblW w:w="109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4320"/>
        <w:gridCol w:w="1440"/>
        <w:gridCol w:w="990"/>
        <w:gridCol w:w="810"/>
        <w:gridCol w:w="1080"/>
        <w:gridCol w:w="1117"/>
      </w:tblGrid>
      <w:tr w:rsidR="005D128B" w:rsidTr="00DC531C" w14:paraId="38FC4C84" w14:textId="77777777">
        <w:trPr>
          <w:trHeight w:val="623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438B292D400D4EF19D67F54B4F069966"/>
            </w:placeholder>
            <w:dataBinding w:prefixMappings="xmlns:ns0='urn:microsoft-dynamics-nav/reports/Standard_Purchase_Order/1322/'" w:xpath="/ns0:NavWordReportXmlPart[1]/ns0:Purchase_Header[1]/ns0:Purchase_Line[1]/ns0:No_PurchLine_Lbl[1]" w:storeItemID="{05D1FB3E-2488-4746-81C6-F1C98C80D447}"/>
            <w:text/>
          </w:sdtPr>
          <w:sdtContent>
            <w:tc>
              <w:tcPr>
                <w:tcW w:w="1170" w:type="dxa"/>
                <w:tcBorders>
                  <w:bottom w:val="single" w:color="auto" w:sz="4" w:space="0"/>
                </w:tcBorders>
                <w:vAlign w:val="bottom"/>
              </w:tcPr>
              <w:p w:rsidRPr="007A2170" w:rsidR="005D128B" w:rsidP="007A2170" w:rsidRDefault="005D128B" w14:paraId="6B686597" w14:textId="77777777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590206617"/>
            <w:placeholder>
              <w:docPart w:val="438B292D400D4EF19D67F54B4F069966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05D1FB3E-2488-4746-81C6-F1C98C80D447}"/>
            <w:text/>
          </w:sdtPr>
          <w:sdtContent>
            <w:tc>
              <w:tcPr>
                <w:tcW w:w="4320" w:type="dxa"/>
                <w:tcBorders>
                  <w:bottom w:val="single" w:color="auto" w:sz="4" w:space="0"/>
                </w:tcBorders>
                <w:vAlign w:val="bottom"/>
              </w:tcPr>
              <w:p w:rsidRPr="007A2170" w:rsidR="005D128B" w:rsidP="007A2170" w:rsidRDefault="005D128B" w14:paraId="1F0E3F1A" w14:textId="77777777">
                <w:pPr>
                  <w:pStyle w:val="Heading1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tc>
          <w:tcPr>
            <w:tcW w:w="1440" w:type="dxa"/>
            <w:tcBorders>
              <w:bottom w:val="single" w:color="auto" w:sz="4" w:space="0"/>
            </w:tcBorders>
          </w:tcPr>
          <w:p w:rsidR="005D128B" w:rsidP="00DD579C" w:rsidRDefault="005D128B" w14:paraId="6A414B57" w14:textId="77777777">
            <w:pPr>
              <w:pStyle w:val="Heading1"/>
              <w:jc w:val="right"/>
            </w:pPr>
          </w:p>
        </w:tc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438B292D400D4EF19D67F54B4F069966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05D1FB3E-2488-4746-81C6-F1C98C80D447}"/>
            <w:text/>
          </w:sdtPr>
          <w:sdtContent>
            <w:tc>
              <w:tcPr>
                <w:tcW w:w="990" w:type="dxa"/>
                <w:tcBorders>
                  <w:bottom w:val="single" w:color="auto" w:sz="4" w:space="0"/>
                </w:tcBorders>
                <w:vAlign w:val="bottom"/>
              </w:tcPr>
              <w:p w:rsidRPr="007A2170" w:rsidR="005D128B" w:rsidP="00DC531C" w:rsidRDefault="005D128B" w14:paraId="00979BFF" w14:textId="7FF80E15">
                <w:pPr>
                  <w:pStyle w:val="Heading1"/>
                  <w:jc w:val="center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438B292D400D4EF19D67F54B4F069966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05D1FB3E-2488-4746-81C6-F1C98C80D447}"/>
            <w:text/>
          </w:sdtPr>
          <w:sdtContent>
            <w:tc>
              <w:tcPr>
                <w:tcW w:w="810" w:type="dxa"/>
                <w:tcBorders>
                  <w:bottom w:val="single" w:color="auto" w:sz="4" w:space="0"/>
                </w:tcBorders>
                <w:vAlign w:val="bottom"/>
              </w:tcPr>
              <w:p w:rsidRPr="007A2170" w:rsidR="005D128B" w:rsidP="00DC531C" w:rsidRDefault="005D128B" w14:paraId="5348270E" w14:textId="77777777">
                <w:pPr>
                  <w:pStyle w:val="Heading1"/>
                  <w:jc w:val="center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438B292D400D4EF19D67F54B4F069966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05D1FB3E-2488-4746-81C6-F1C98C80D447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="005D128B" w:rsidP="00DC531C" w:rsidRDefault="005D128B" w14:paraId="120F1E61" w14:textId="77777777">
                <w:pPr>
                  <w:pStyle w:val="Heading1"/>
                  <w:jc w:val="right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BF4B0F16524C47F4A6C7F015A3DC87FC"/>
            </w:placeholder>
            <w:dataBinding w:prefixMappings="xmlns:ns0='urn:microsoft-dynamics-nav/reports/Standard_Purchase_Order/1322/'" w:xpath="/ns0:NavWordReportXmlPart[1]/ns0:Purchase_Header[1]/ns0:ItemLineAmount_Lbl[1]" w:storeItemID="{05D1FB3E-2488-4746-81C6-F1C98C80D447}"/>
            <w:text/>
          </w:sdtPr>
          <w:sdtContent>
            <w:tc>
              <w:tcPr>
                <w:tcW w:w="1117" w:type="dxa"/>
                <w:tcBorders>
                  <w:bottom w:val="single" w:color="auto" w:sz="4" w:space="0"/>
                </w:tcBorders>
                <w:vAlign w:val="bottom"/>
              </w:tcPr>
              <w:p w:rsidRPr="007A2170" w:rsidR="005D128B" w:rsidP="00DC531C" w:rsidRDefault="005D128B" w14:paraId="690D2975" w14:textId="77777777">
                <w:pPr>
                  <w:pStyle w:val="Heading1"/>
                  <w:jc w:val="right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5D128B" w:rsidTr="00DC531C" w14:paraId="14AF3654" w14:textId="77777777">
        <w:trPr>
          <w:trHeight w:val="163" w:hRule="exact"/>
        </w:trPr>
        <w:tc>
          <w:tcPr>
            <w:tcW w:w="1170" w:type="dxa"/>
            <w:tcBorders>
              <w:top w:val="single" w:color="auto" w:sz="4" w:space="0"/>
            </w:tcBorders>
            <w:vAlign w:val="bottom"/>
          </w:tcPr>
          <w:p w:rsidR="005D128B" w:rsidP="007A2170" w:rsidRDefault="005D128B" w14:paraId="421023B8" w14:textId="77777777">
            <w:pPr>
              <w:pStyle w:val="Heading1"/>
            </w:pPr>
          </w:p>
        </w:tc>
        <w:tc>
          <w:tcPr>
            <w:tcW w:w="4320" w:type="dxa"/>
            <w:tcBorders>
              <w:top w:val="single" w:color="auto" w:sz="4" w:space="0"/>
            </w:tcBorders>
            <w:vAlign w:val="bottom"/>
          </w:tcPr>
          <w:p w:rsidR="005D128B" w:rsidP="007A2170" w:rsidRDefault="005D128B" w14:paraId="0037136D" w14:textId="77777777">
            <w:pPr>
              <w:pStyle w:val="Heading1"/>
            </w:pPr>
          </w:p>
        </w:tc>
        <w:tc>
          <w:tcPr>
            <w:tcW w:w="1440" w:type="dxa"/>
            <w:tcBorders>
              <w:top w:val="single" w:color="auto" w:sz="4" w:space="0"/>
            </w:tcBorders>
          </w:tcPr>
          <w:p w:rsidR="005D128B" w:rsidP="00DD579C" w:rsidRDefault="005D128B" w14:paraId="64192738" w14:textId="77777777">
            <w:pPr>
              <w:pStyle w:val="Heading1"/>
              <w:jc w:val="right"/>
            </w:pPr>
          </w:p>
        </w:tc>
        <w:tc>
          <w:tcPr>
            <w:tcW w:w="990" w:type="dxa"/>
            <w:tcBorders>
              <w:top w:val="single" w:color="auto" w:sz="4" w:space="0"/>
            </w:tcBorders>
            <w:vAlign w:val="bottom"/>
          </w:tcPr>
          <w:p w:rsidR="005D128B" w:rsidP="00DC531C" w:rsidRDefault="005D128B" w14:paraId="5BF0FE4F" w14:textId="65F4316E">
            <w:pPr>
              <w:pStyle w:val="Heading1"/>
              <w:jc w:val="center"/>
            </w:pPr>
          </w:p>
        </w:tc>
        <w:tc>
          <w:tcPr>
            <w:tcW w:w="810" w:type="dxa"/>
            <w:tcBorders>
              <w:top w:val="single" w:color="auto" w:sz="4" w:space="0"/>
            </w:tcBorders>
            <w:vAlign w:val="bottom"/>
          </w:tcPr>
          <w:p w:rsidR="005D128B" w:rsidP="00DC531C" w:rsidRDefault="005D128B" w14:paraId="47590201" w14:textId="77777777">
            <w:pPr>
              <w:pStyle w:val="Heading1"/>
              <w:jc w:val="center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5D128B" w:rsidP="00DC531C" w:rsidRDefault="005D128B" w14:paraId="3CAEB868" w14:textId="77777777">
            <w:pPr>
              <w:pStyle w:val="Heading1"/>
              <w:jc w:val="right"/>
            </w:pPr>
          </w:p>
        </w:tc>
        <w:tc>
          <w:tcPr>
            <w:tcW w:w="1117" w:type="dxa"/>
            <w:tcBorders>
              <w:top w:val="single" w:color="auto" w:sz="4" w:space="0"/>
            </w:tcBorders>
            <w:vAlign w:val="bottom"/>
          </w:tcPr>
          <w:p w:rsidR="005D128B" w:rsidP="00DC531C" w:rsidRDefault="005D128B" w14:paraId="15E531AB" w14:textId="77777777">
            <w:pPr>
              <w:pStyle w:val="Heading1"/>
              <w:jc w:val="right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" w:xpath="/ns0:NavWordReportXmlPart[1]/ns0:Purchase_Header[1]/ns0:Purchase_Line" w:storeItemID="{05D1FB3E-2488-4746-81C6-F1C98C80D447}"/>
          <w15:repeatingSection/>
        </w:sdt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36D983384B424D9BA6B87D8A547FE662"/>
              </w:placeholder>
              <w15:repeatingSectionItem/>
            </w:sdtPr>
            <w:sdtContent>
              <w:tr w:rsidR="005D128B" w:rsidTr="00DC531C" w14:paraId="6C9EF4A7" w14:textId="77777777">
                <w:trPr>
                  <w:trHeight w:val="212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438B292D400D4EF19D67F54B4F069966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05D1FB3E-2488-4746-81C6-F1C98C80D447}"/>
                    <w:text/>
                  </w:sdtPr>
                  <w:sdtContent>
                    <w:tc>
                      <w:tcPr>
                        <w:tcW w:w="1170" w:type="dxa"/>
                      </w:tcPr>
                      <w:p w:rsidRPr="001D4852" w:rsidR="005D128B" w:rsidP="004A4A46" w:rsidRDefault="005D128B" w14:paraId="20C3F9C0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438B292D400D4EF19D67F54B4F069966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05D1FB3E-2488-4746-81C6-F1C98C80D447}"/>
                    <w:text/>
                  </w:sdtPr>
                  <w:sdtContent>
                    <w:tc>
                      <w:tcPr>
                        <w:tcW w:w="4320" w:type="dxa"/>
                      </w:tcPr>
                      <w:p w:rsidRPr="001D4852" w:rsidR="005D128B" w:rsidP="004A4A46" w:rsidRDefault="005D128B" w14:paraId="19510E4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id w:val="1472177079"/>
                    <w:placeholder>
                      <w:docPart w:val="DefaultPlaceholder_-1854013440"/>
                    </w:placeholder>
                    <w15:dataBinding w:prefixMappings="xmlns:ns0='urn:microsoft-dynamics-nav/reports/Standard_Purchase_Order/1322/' " w:xpath="/ns0:NavWordReportXmlPart[1]/ns0:Purchase_Header[1]/ns0:Purchase_Line[1]/ns0:CSBItemGTIN[1]" w:storeItemID="{05D1FB3E-2488-4746-81C6-F1C98C80D447}" w16sdtdh:storeItemChecksum="nd6a7A=="/>
                    <w:alias w:val="#Nav: /Purchase_Header/Purchase_Line/CSBItemGTIN"/>
                    <w:tag w:val="#Nav: Standard_Purchase_Order/1322"/>
                  </w:sdtPr>
                  <w:sdtContent>
                    <w:tc>
                      <w:tcPr>
                        <w:tcW w:w="1440" w:type="dxa"/>
                      </w:tcPr>
                      <w:p w:rsidR="005D128B" w:rsidP="004A4A46" w:rsidRDefault="004A4A46" w14:paraId="5E6FA061" w14:textId="52356304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CSBItemGTIN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438B292D400D4EF19D67F54B4F069966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05D1FB3E-2488-4746-81C6-F1C98C80D447}"/>
                    <w:text/>
                  </w:sdtPr>
                  <w:sdtContent>
                    <w:tc>
                      <w:tcPr>
                        <w:tcW w:w="990" w:type="dxa"/>
                      </w:tcPr>
                      <w:p w:rsidRPr="001D4852" w:rsidR="005D128B" w:rsidP="004A4A46" w:rsidRDefault="005D128B" w14:paraId="559E4164" w14:textId="34027C84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438B292D400D4EF19D67F54B4F069966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05D1FB3E-2488-4746-81C6-F1C98C80D447}"/>
                    <w:text/>
                  </w:sdtPr>
                  <w:sdtContent>
                    <w:tc>
                      <w:tcPr>
                        <w:tcW w:w="810" w:type="dxa"/>
                      </w:tcPr>
                      <w:p w:rsidRPr="001D4852" w:rsidR="005D128B" w:rsidP="004A4A46" w:rsidRDefault="005D128B" w14:paraId="333F739E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438B292D400D4EF19D67F54B4F069966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05D1FB3E-2488-4746-81C6-F1C98C80D447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1D4852" w:rsidR="005D128B" w:rsidP="004A4A46" w:rsidRDefault="005D128B" w14:paraId="24434985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438B292D400D4EF19D67F54B4F069966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05D1FB3E-2488-4746-81C6-F1C98C80D447}"/>
                    <w:text/>
                  </w:sdtPr>
                  <w:sdtContent>
                    <w:tc>
                      <w:tcPr>
                        <w:tcW w:w="1117" w:type="dxa"/>
                      </w:tcPr>
                      <w:p w:rsidRPr="001D4852" w:rsidR="005D128B" w:rsidP="004A4A46" w:rsidRDefault="005D128B" w14:paraId="446833FB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5D128B" w:rsidTr="00DC531C" w14:paraId="6E1DB16A" w14:textId="77777777">
        <w:trPr>
          <w:trHeight w:val="163" w:hRule="exact"/>
        </w:trPr>
        <w:tc>
          <w:tcPr>
            <w:tcW w:w="1170" w:type="dxa"/>
          </w:tcPr>
          <w:p w:rsidR="005D128B" w:rsidP="00A9275C" w:rsidRDefault="005D128B" w14:paraId="291CAE05" w14:textId="77777777">
            <w:pPr>
              <w:pStyle w:val="Heading1"/>
            </w:pPr>
          </w:p>
        </w:tc>
        <w:tc>
          <w:tcPr>
            <w:tcW w:w="4320" w:type="dxa"/>
          </w:tcPr>
          <w:p w:rsidR="005D128B" w:rsidP="00A9275C" w:rsidRDefault="005D128B" w14:paraId="4C4CB954" w14:textId="77777777">
            <w:pPr>
              <w:pStyle w:val="Heading1"/>
            </w:pPr>
          </w:p>
        </w:tc>
        <w:tc>
          <w:tcPr>
            <w:tcW w:w="1440" w:type="dxa"/>
          </w:tcPr>
          <w:p w:rsidR="005D128B" w:rsidP="00A9275C" w:rsidRDefault="005D128B" w14:paraId="750BD5D4" w14:textId="77777777">
            <w:pPr>
              <w:pStyle w:val="Heading1"/>
            </w:pPr>
          </w:p>
        </w:tc>
        <w:tc>
          <w:tcPr>
            <w:tcW w:w="990" w:type="dxa"/>
          </w:tcPr>
          <w:p w:rsidR="005D128B" w:rsidP="00A9275C" w:rsidRDefault="005D128B" w14:paraId="366E983E" w14:textId="7B688D90">
            <w:pPr>
              <w:pStyle w:val="Heading1"/>
            </w:pPr>
          </w:p>
        </w:tc>
        <w:tc>
          <w:tcPr>
            <w:tcW w:w="810" w:type="dxa"/>
          </w:tcPr>
          <w:p w:rsidR="005D128B" w:rsidP="00A9275C" w:rsidRDefault="005D128B" w14:paraId="4BD35C5D" w14:textId="77777777">
            <w:pPr>
              <w:pStyle w:val="Heading1"/>
            </w:pPr>
          </w:p>
        </w:tc>
        <w:tc>
          <w:tcPr>
            <w:tcW w:w="1080" w:type="dxa"/>
          </w:tcPr>
          <w:p w:rsidR="005D128B" w:rsidP="00A9275C" w:rsidRDefault="005D128B" w14:paraId="068B2D76" w14:textId="77777777">
            <w:pPr>
              <w:pStyle w:val="Heading1"/>
            </w:pPr>
          </w:p>
        </w:tc>
        <w:tc>
          <w:tcPr>
            <w:tcW w:w="1117" w:type="dxa"/>
          </w:tcPr>
          <w:p w:rsidR="005D128B" w:rsidP="00A9275C" w:rsidRDefault="005D128B" w14:paraId="245BBAE5" w14:textId="77777777">
            <w:pPr>
              <w:pStyle w:val="Heading1"/>
            </w:pPr>
          </w:p>
        </w:tc>
      </w:tr>
      <w:tr w:rsidR="005D128B" w:rsidTr="00DC531C" w14:paraId="2C897D75" w14:textId="77777777">
        <w:trPr>
          <w:trHeight w:val="212"/>
        </w:trPr>
        <w:tc>
          <w:tcPr>
            <w:tcW w:w="1170" w:type="dxa"/>
          </w:tcPr>
          <w:p w:rsidR="005D128B" w:rsidP="008D2D2F" w:rsidRDefault="005D128B" w14:paraId="042C21A1" w14:textId="77777777"/>
        </w:tc>
        <w:sdt>
          <w:sdtPr>
            <w:alias w:val="#Nav: /Purchase_Header/TaxBreakdown/BreakdownTitle"/>
            <w:tag w:val="#Nav: Standard_Purchase_Order/1322"/>
            <w:id w:val="-221911365"/>
            <w:placeholder>
              <w:docPart w:val="7322960F93AA42448C207F6AD37609A9"/>
            </w:placeholder>
            <w:dataBinding w:prefixMappings="xmlns:ns0='urn:microsoft-dynamics-nav/reports/Standard_Purchase_Order/1322/'" w:xpath="/ns0:NavWordReportXmlPart[1]/ns0:Purchase_Header[1]/ns0:TaxBreakdown[1]/ns0:BreakdownTitle[1]" w:storeItemID="{05D1FB3E-2488-4746-81C6-F1C98C80D447}"/>
            <w:text/>
          </w:sdtPr>
          <w:sdtContent>
            <w:tc>
              <w:tcPr>
                <w:tcW w:w="5760" w:type="dxa"/>
                <w:gridSpan w:val="2"/>
              </w:tcPr>
              <w:p w:rsidR="005D128B" w:rsidP="005D128B" w:rsidRDefault="005D128B" w14:paraId="2CDD0732" w14:textId="0D867A7C">
                <w:pPr>
                  <w:jc w:val="right"/>
                </w:pPr>
                <w:proofErr w:type="spellStart"/>
                <w:r>
                  <w:t>BreakdownTitle</w:t>
                </w:r>
                <w:proofErr w:type="spellEnd"/>
              </w:p>
            </w:tc>
          </w:sdtContent>
        </w:sdt>
        <w:tc>
          <w:tcPr>
            <w:tcW w:w="990" w:type="dxa"/>
          </w:tcPr>
          <w:p w:rsidR="005D128B" w:rsidP="004331A3" w:rsidRDefault="005D128B" w14:paraId="66D67D32" w14:textId="6217246B"/>
        </w:tc>
        <w:sdt>
          <w:sdtPr>
            <w:alias w:val="#Nav: /Purchase_Header/Subtotal_Lbl"/>
            <w:tag w:val="#Nav: Standard_Purchase_Order/1322"/>
            <w:id w:val="64612779"/>
            <w:placeholder>
              <w:docPart w:val="DC2764834B9B49FFB330DF0032C7BE77"/>
            </w:placeholder>
            <w:dataBinding w:prefixMappings="xmlns:ns0='urn:microsoft-dynamics-nav/reports/Standard_Purchase_Order/1322/'" w:xpath="/ns0:NavWordReportXmlPart[1]/ns0:Purchase_Header[1]/ns0:Subtotal_Lbl[1]" w:storeItemID="{05D1FB3E-2488-4746-81C6-F1C98C80D447}"/>
            <w:text/>
          </w:sdtPr>
          <w:sdtContent>
            <w:tc>
              <w:tcPr>
                <w:tcW w:w="1890" w:type="dxa"/>
                <w:gridSpan w:val="2"/>
              </w:tcPr>
              <w:p w:rsidR="005D128B" w:rsidP="00C24F57" w:rsidRDefault="005D128B" w14:paraId="4D8DDDED" w14:textId="77777777">
                <w:pPr>
                  <w:jc w:val="right"/>
                </w:pPr>
                <w:proofErr w:type="spellStart"/>
                <w:r>
                  <w:t>Subtotal_Lbl</w:t>
                </w:r>
                <w:proofErr w:type="spellEnd"/>
              </w:p>
            </w:tc>
          </w:sdtContent>
        </w:sdt>
        <w:sdt>
          <w:sdtPr>
            <w:alias w:val="#Nav: /Purchase_Header/Totals/TotalSubTotal"/>
            <w:tag w:val="#Nav: Standard_Purchase_Order/1322"/>
            <w:id w:val="1253085506"/>
            <w:placeholder>
              <w:docPart w:val="DC2764834B9B49FFB330DF0032C7BE77"/>
            </w:placeholder>
            <w:dataBinding w:prefixMappings="xmlns:ns0='urn:microsoft-dynamics-nav/reports/Standard_Purchase_Order/1322/'" w:xpath="/ns0:NavWordReportXmlPart[1]/ns0:Purchase_Header[1]/ns0:Totals[1]/ns0:TotalSubTotal[1]" w:storeItemID="{05D1FB3E-2488-4746-81C6-F1C98C80D447}"/>
            <w:text/>
          </w:sdtPr>
          <w:sdtContent>
            <w:tc>
              <w:tcPr>
                <w:tcW w:w="1117" w:type="dxa"/>
              </w:tcPr>
              <w:p w:rsidR="005D128B" w:rsidP="00C24F57" w:rsidRDefault="005D128B" w14:paraId="5687A31D" w14:textId="77777777">
                <w:pPr>
                  <w:jc w:val="right"/>
                </w:pPr>
                <w:proofErr w:type="spellStart"/>
                <w:r>
                  <w:t>TotalSubTotal</w:t>
                </w:r>
                <w:proofErr w:type="spellEnd"/>
              </w:p>
            </w:tc>
          </w:sdtContent>
        </w:sdt>
      </w:tr>
      <w:tr w:rsidR="005D128B" w:rsidTr="00DC531C" w14:paraId="43757C04" w14:textId="77777777">
        <w:trPr>
          <w:trHeight w:val="212"/>
        </w:trPr>
        <w:tc>
          <w:tcPr>
            <w:tcW w:w="1170" w:type="dxa"/>
          </w:tcPr>
          <w:p w:rsidR="005D128B" w:rsidP="008D2D2F" w:rsidRDefault="005D128B" w14:paraId="319EB6E4" w14:textId="77777777"/>
        </w:tc>
        <w:sdt>
          <w:sdtPr>
            <w:alias w:val="#Nav: /Purchase_Header/TaxBreakdown/BreakdownLabel1"/>
            <w:tag w:val="#Nav: Standard_Purchase_Order/1322"/>
            <w:id w:val="-199399282"/>
            <w:placeholder>
              <w:docPart w:val="7824A5D5CF204A2092BDC0864E9F0736"/>
            </w:placeholder>
            <w:dataBinding w:prefixMappings="xmlns:ns0='urn:microsoft-dynamics-nav/reports/Standard_Purchase_Order/1322/'" w:xpath="/ns0:NavWordReportXmlPart[1]/ns0:Purchase_Header[1]/ns0:TaxBreakdown[1]/ns0:BreakdownLabel1[1]" w:storeItemID="{05D1FB3E-2488-4746-81C6-F1C98C80D447}"/>
            <w:text/>
          </w:sdtPr>
          <w:sdtContent>
            <w:tc>
              <w:tcPr>
                <w:tcW w:w="5760" w:type="dxa"/>
                <w:gridSpan w:val="2"/>
              </w:tcPr>
              <w:p w:rsidR="005D128B" w:rsidP="005D128B" w:rsidRDefault="005D128B" w14:paraId="15C39FB9" w14:textId="3E5EF90A">
                <w:pPr>
                  <w:jc w:val="right"/>
                </w:pPr>
                <w:r>
                  <w:t>BreakdownLabel1</w:t>
                </w:r>
              </w:p>
            </w:tc>
          </w:sdtContent>
        </w:sdt>
        <w:sdt>
          <w:sdtPr>
            <w:alias w:val="#Nav: /Purchase_Header/TaxBreakdown/BreakdownAmt1"/>
            <w:tag w:val="#Nav: Standard_Purchase_Order/1322"/>
            <w:id w:val="-1011520701"/>
            <w:placeholder>
              <w:docPart w:val="7824A5D5CF204A2092BDC0864E9F0736"/>
            </w:placeholder>
            <w:dataBinding w:prefixMappings="xmlns:ns0='urn:microsoft-dynamics-nav/reports/Standard_Purchase_Order/1322/'" w:xpath="/ns0:NavWordReportXmlPart[1]/ns0:Purchase_Header[1]/ns0:TaxBreakdown[1]/ns0:BreakdownAmt1[1]" w:storeItemID="{05D1FB3E-2488-4746-81C6-F1C98C80D447}"/>
            <w:text/>
          </w:sdtPr>
          <w:sdtContent>
            <w:tc>
              <w:tcPr>
                <w:tcW w:w="990" w:type="dxa"/>
              </w:tcPr>
              <w:p w:rsidR="005D128B" w:rsidP="004331A3" w:rsidRDefault="005D128B" w14:paraId="5D3340D1" w14:textId="3669D957">
                <w:r>
                  <w:t>BreakdownAmt1</w:t>
                </w:r>
              </w:p>
            </w:tc>
          </w:sdtContent>
        </w:sdt>
        <w:sdt>
          <w:sdtPr>
            <w:alias w:val="#Nav: /Purchase_Header/InvoiceDiscountCaption_Lbl"/>
            <w:tag w:val="#Nav: Standard_Purchase_Order/1322"/>
            <w:id w:val="-695161431"/>
            <w:placeholder>
              <w:docPart w:val="A1906CA592734D408B67C8BB43D64A98"/>
            </w:placeholder>
            <w:dataBinding w:prefixMappings="xmlns:ns0='urn:microsoft-dynamics-nav/reports/Standard_Purchase_Order/1322/'" w:xpath="/ns0:NavWordReportXmlPart[1]/ns0:Purchase_Header[1]/ns0:InvoiceDiscountCaption_Lbl[1]" w:storeItemID="{05D1FB3E-2488-4746-81C6-F1C98C80D447}"/>
            <w:text/>
          </w:sdtPr>
          <w:sdtContent>
            <w:tc>
              <w:tcPr>
                <w:tcW w:w="1890" w:type="dxa"/>
                <w:gridSpan w:val="2"/>
              </w:tcPr>
              <w:p w:rsidR="005D128B" w:rsidP="00C24F57" w:rsidRDefault="005D128B" w14:paraId="124A6CF7" w14:textId="77777777">
                <w:pPr>
                  <w:jc w:val="right"/>
                </w:pPr>
                <w:proofErr w:type="spellStart"/>
                <w:r>
                  <w:t>InvoiceDiscountCaption_Lbl</w:t>
                </w:r>
                <w:proofErr w:type="spellEnd"/>
              </w:p>
            </w:tc>
          </w:sdtContent>
        </w:sdt>
        <w:sdt>
          <w:sdtPr>
            <w:alias w:val="#Nav: /Purchase_Header/Totals/TotalInvoiceDiscountAmount"/>
            <w:tag w:val="#Nav: Standard_Purchase_Order/1322"/>
            <w:id w:val="-393744238"/>
            <w:placeholder>
              <w:docPart w:val="A1906CA592734D408B67C8BB43D64A98"/>
            </w:placeholder>
            <w:dataBinding w:prefixMappings="xmlns:ns0='urn:microsoft-dynamics-nav/reports/Standard_Purchase_Order/1322/'" w:xpath="/ns0:NavWordReportXmlPart[1]/ns0:Purchase_Header[1]/ns0:Totals[1]/ns0:TotalInvoiceDiscountAmount[1]" w:storeItemID="{05D1FB3E-2488-4746-81C6-F1C98C80D447}"/>
            <w:text/>
          </w:sdtPr>
          <w:sdtContent>
            <w:tc>
              <w:tcPr>
                <w:tcW w:w="1117" w:type="dxa"/>
              </w:tcPr>
              <w:p w:rsidR="005D128B" w:rsidP="00C24F57" w:rsidRDefault="005D128B" w14:paraId="4C430DCE" w14:textId="77777777">
                <w:pPr>
                  <w:jc w:val="right"/>
                </w:pPr>
                <w:proofErr w:type="spellStart"/>
                <w:r>
                  <w:t>TotalInvoiceDiscountAmount</w:t>
                </w:r>
                <w:proofErr w:type="spellEnd"/>
              </w:p>
            </w:tc>
          </w:sdtContent>
        </w:sdt>
      </w:tr>
      <w:tr w:rsidR="005D128B" w:rsidTr="00DC531C" w14:paraId="72BB2753" w14:textId="77777777">
        <w:trPr>
          <w:trHeight w:val="212"/>
        </w:trPr>
        <w:tc>
          <w:tcPr>
            <w:tcW w:w="1170" w:type="dxa"/>
          </w:tcPr>
          <w:p w:rsidR="005D128B" w:rsidP="008D2D2F" w:rsidRDefault="005D128B" w14:paraId="0D2379AD" w14:textId="77777777"/>
        </w:tc>
        <w:sdt>
          <w:sdtPr>
            <w:alias w:val="#Nav: /Purchase_Header/TaxBreakdown/BreakdownLabel2"/>
            <w:tag w:val="#Nav: Standard_Purchase_Order/1322"/>
            <w:id w:val="2056575402"/>
            <w:placeholder>
              <w:docPart w:val="CFD6F1B4C17249A79F43B9CF790AB00E"/>
            </w:placeholder>
            <w:dataBinding w:prefixMappings="xmlns:ns0='urn:microsoft-dynamics-nav/reports/Standard_Purchase_Order/1322/'" w:xpath="/ns0:NavWordReportXmlPart[1]/ns0:Purchase_Header[1]/ns0:TaxBreakdown[1]/ns0:BreakdownLabel2[1]" w:storeItemID="{05D1FB3E-2488-4746-81C6-F1C98C80D447}"/>
            <w:text/>
          </w:sdtPr>
          <w:sdtContent>
            <w:tc>
              <w:tcPr>
                <w:tcW w:w="5760" w:type="dxa"/>
                <w:gridSpan w:val="2"/>
              </w:tcPr>
              <w:p w:rsidR="005D128B" w:rsidP="005D128B" w:rsidRDefault="005D128B" w14:paraId="1BF60877" w14:textId="5101A55D">
                <w:pPr>
                  <w:jc w:val="right"/>
                </w:pPr>
                <w:r>
                  <w:t>BreakdownLabel2</w:t>
                </w:r>
              </w:p>
            </w:tc>
          </w:sdtContent>
        </w:sdt>
        <w:sdt>
          <w:sdtPr>
            <w:alias w:val="#Nav: /Purchase_Header/TaxBreakdown/BreakdownAmt2"/>
            <w:tag w:val="#Nav: Standard_Purchase_Order/1322"/>
            <w:id w:val="1415517941"/>
            <w:placeholder>
              <w:docPart w:val="CFD6F1B4C17249A79F43B9CF790AB00E"/>
            </w:placeholder>
            <w:dataBinding w:prefixMappings="xmlns:ns0='urn:microsoft-dynamics-nav/reports/Standard_Purchase_Order/1322/'" w:xpath="/ns0:NavWordReportXmlPart[1]/ns0:Purchase_Header[1]/ns0:TaxBreakdown[1]/ns0:BreakdownAmt2[1]" w:storeItemID="{05D1FB3E-2488-4746-81C6-F1C98C80D447}"/>
            <w:text/>
          </w:sdtPr>
          <w:sdtContent>
            <w:tc>
              <w:tcPr>
                <w:tcW w:w="990" w:type="dxa"/>
              </w:tcPr>
              <w:p w:rsidR="005D128B" w:rsidP="004331A3" w:rsidRDefault="005D128B" w14:paraId="7D01D7F5" w14:textId="0CD329C4">
                <w:r>
                  <w:t>BreakdownAmt2</w:t>
                </w:r>
              </w:p>
            </w:tc>
          </w:sdtContent>
        </w:sdt>
        <w:sdt>
          <w:sdtPr>
            <w:alias w:val="#Nav: /Purchase_Header/Tax_Lbl"/>
            <w:tag w:val="#Nav: Standard_Purchase_Order/1322"/>
            <w:id w:val="-1862042300"/>
            <w:placeholder>
              <w:docPart w:val="3438B8FD43874066A27707C6B832085C"/>
            </w:placeholder>
            <w:dataBinding w:prefixMappings="xmlns:ns0='urn:microsoft-dynamics-nav/reports/Standard_Purchase_Order/1322/'" w:xpath="/ns0:NavWordReportXmlPart[1]/ns0:Purchase_Header[1]/ns0:Tax_Lbl[1]" w:storeItemID="{05D1FB3E-2488-4746-81C6-F1C98C80D447}"/>
            <w:text/>
          </w:sdtPr>
          <w:sdtContent>
            <w:tc>
              <w:tcPr>
                <w:tcW w:w="1890" w:type="dxa"/>
                <w:gridSpan w:val="2"/>
              </w:tcPr>
              <w:p w:rsidR="005D128B" w:rsidP="00C24F57" w:rsidRDefault="005D128B" w14:paraId="4AC6D0DB" w14:textId="77777777">
                <w:pPr>
                  <w:jc w:val="right"/>
                </w:pPr>
                <w:proofErr w:type="spellStart"/>
                <w:r>
                  <w:t>Tax_Lbl</w:t>
                </w:r>
                <w:proofErr w:type="spellEnd"/>
              </w:p>
            </w:tc>
          </w:sdtContent>
        </w:sdt>
        <w:sdt>
          <w:sdtPr>
            <w:alias w:val="#Nav: /Purchase_Header/Totals/TaxAmount"/>
            <w:tag w:val="#Nav: Standard_Purchase_Order/1322"/>
            <w:id w:val="1728335327"/>
            <w:placeholder>
              <w:docPart w:val="3438B8FD43874066A27707C6B832085C"/>
            </w:placeholder>
            <w:dataBinding w:prefixMappings="xmlns:ns0='urn:microsoft-dynamics-nav/reports/Standard_Purchase_Order/1322/'" w:xpath="/ns0:NavWordReportXmlPart[1]/ns0:Purchase_Header[1]/ns0:Totals[1]/ns0:TaxAmount[1]" w:storeItemID="{05D1FB3E-2488-4746-81C6-F1C98C80D447}"/>
            <w:text/>
          </w:sdtPr>
          <w:sdtContent>
            <w:tc>
              <w:tcPr>
                <w:tcW w:w="1117" w:type="dxa"/>
              </w:tcPr>
              <w:p w:rsidR="005D128B" w:rsidP="00C24F57" w:rsidRDefault="005D128B" w14:paraId="48474F54" w14:textId="77777777">
                <w:pPr>
                  <w:jc w:val="right"/>
                </w:pPr>
                <w:proofErr w:type="spellStart"/>
                <w:r>
                  <w:t>TaxAmount</w:t>
                </w:r>
                <w:proofErr w:type="spellEnd"/>
              </w:p>
            </w:tc>
          </w:sdtContent>
        </w:sdt>
      </w:tr>
      <w:tr w:rsidR="005D128B" w:rsidTr="00DC531C" w14:paraId="51070BB0" w14:textId="77777777">
        <w:trPr>
          <w:trHeight w:val="212"/>
        </w:trPr>
        <w:tc>
          <w:tcPr>
            <w:tcW w:w="1170" w:type="dxa"/>
          </w:tcPr>
          <w:p w:rsidR="005D128B" w:rsidP="008D2D2F" w:rsidRDefault="005D128B" w14:paraId="10E084E1" w14:textId="77777777"/>
        </w:tc>
        <w:tc>
          <w:tcPr>
            <w:tcW w:w="4320" w:type="dxa"/>
          </w:tcPr>
          <w:p w:rsidR="005D128B" w:rsidP="008D2D2F" w:rsidRDefault="005D128B" w14:paraId="10566A9B" w14:textId="77777777"/>
        </w:tc>
        <w:tc>
          <w:tcPr>
            <w:tcW w:w="1440" w:type="dxa"/>
          </w:tcPr>
          <w:p w:rsidR="005D128B" w:rsidP="008D2D2F" w:rsidRDefault="005D128B" w14:paraId="103E2201" w14:textId="77777777"/>
        </w:tc>
        <w:tc>
          <w:tcPr>
            <w:tcW w:w="990" w:type="dxa"/>
          </w:tcPr>
          <w:p w:rsidR="005D128B" w:rsidP="008D2D2F" w:rsidRDefault="005D128B" w14:paraId="5E447EFE" w14:textId="48AF82EA"/>
        </w:tc>
        <w:sdt>
          <w:sdtPr>
            <w:rPr>
              <w:b/>
            </w:rPr>
            <w:alias w:val="#Nav: /Purchase_Header/Totals/TotalText"/>
            <w:tag w:val="#Nav: Standard_Purchase_Order/1322"/>
            <w:id w:val="219027958"/>
            <w:placeholder>
              <w:docPart w:val="B840AA26524C4D9DA9240AF384343DF6"/>
            </w:placeholder>
            <w:dataBinding w:prefixMappings="xmlns:ns0='urn:microsoft-dynamics-nav/reports/Standard_Purchase_Order/1322/'" w:xpath="/ns0:NavWordReportXmlPart[1]/ns0:Purchase_Header[1]/ns0:Totals[1]/ns0:TotalText[1]" w:storeItemID="{05D1FB3E-2488-4746-81C6-F1C98C80D447}"/>
            <w:text/>
          </w:sdtPr>
          <w:sdtContent>
            <w:tc>
              <w:tcPr>
                <w:tcW w:w="1890" w:type="dxa"/>
                <w:gridSpan w:val="2"/>
                <w:tcBorders>
                  <w:bottom w:val="single" w:color="auto" w:sz="4" w:space="0"/>
                </w:tcBorders>
              </w:tcPr>
              <w:p w:rsidRPr="00C24F57" w:rsidR="005D128B" w:rsidP="00C24F57" w:rsidRDefault="005D128B" w14:paraId="04C8C971" w14:textId="77777777">
                <w:pPr>
                  <w:jc w:val="right"/>
                  <w:rPr>
                    <w:b/>
                  </w:rPr>
                </w:pPr>
                <w:proofErr w:type="spellStart"/>
                <w:r w:rsidRPr="00C24F57">
                  <w:rPr>
                    <w:b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-1479840756"/>
            <w:placeholder>
              <w:docPart w:val="B840AA26524C4D9DA9240AF384343DF6"/>
            </w:placeholder>
            <w:dataBinding w:prefixMappings="xmlns:ns0='urn:microsoft-dynamics-nav/reports/Standard_Purchase_Order/1322/'" w:xpath="/ns0:NavWordReportXmlPart[1]/ns0:Purchase_Header[1]/ns0:Totals[1]/ns0:TotalAmount[1]" w:storeItemID="{05D1FB3E-2488-4746-81C6-F1C98C80D447}"/>
            <w:text/>
          </w:sdtPr>
          <w:sdtContent>
            <w:tc>
              <w:tcPr>
                <w:tcW w:w="1117" w:type="dxa"/>
                <w:tcBorders>
                  <w:bottom w:val="single" w:color="auto" w:sz="4" w:space="0"/>
                </w:tcBorders>
              </w:tcPr>
              <w:p w:rsidRPr="00C24F57" w:rsidR="005D128B" w:rsidP="00C24F57" w:rsidRDefault="005D128B" w14:paraId="25E4AE7F" w14:textId="77777777">
                <w:pPr>
                  <w:jc w:val="right"/>
                  <w:rPr>
                    <w:b/>
                  </w:rPr>
                </w:pPr>
                <w:proofErr w:type="spellStart"/>
                <w:r w:rsidRPr="00C24F57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</w:tbl>
    <w:p w:rsidR="007A2170" w:rsidP="001541E0" w:rsidRDefault="007A2170" w14:paraId="165838B4" w14:textId="77777777">
      <w:pPr>
        <w:pStyle w:val="Style1"/>
        <w:rPr>
          <w:sz w:val="20"/>
        </w:rPr>
      </w:pPr>
    </w:p>
    <w:p w:rsidR="00602E94" w:rsidP="001541E0" w:rsidRDefault="00602E94" w14:paraId="51841C18" w14:textId="77777777">
      <w:pPr>
        <w:pStyle w:val="Style1"/>
        <w:rPr>
          <w:sz w:val="20"/>
        </w:rPr>
      </w:pPr>
    </w:p>
    <w:sectPr w:rsidR="00602E94" w:rsidSect="007370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6F3A" w:rsidP="00E40C63" w:rsidRDefault="008F6F3A" w14:paraId="56E119E4" w14:textId="77777777">
      <w:pPr>
        <w:spacing w:after="0"/>
      </w:pPr>
      <w:r>
        <w:separator/>
      </w:r>
    </w:p>
  </w:endnote>
  <w:endnote w:type="continuationSeparator" w:id="0">
    <w:p w:rsidR="008F6F3A" w:rsidP="00E40C63" w:rsidRDefault="008F6F3A" w14:paraId="05772A9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CC4" w:rsidRDefault="00B70CC4" w14:paraId="70C53A4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54F6334C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559F7816" w14:textId="77777777">
            <w:tc>
              <w:tcPr>
                <w:tcW w:w="5000" w:type="pct"/>
              </w:tcPr>
              <w:p w:rsidR="00C43401" w:rsidP="0090637C" w:rsidRDefault="00C43401" w14:paraId="06E9E26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61CEC8B2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041AD44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756F5D87" w14:textId="77777777">
      <w:tc>
        <w:tcPr>
          <w:tcW w:w="4118" w:type="dxa"/>
        </w:tcPr>
        <w:p w:rsidR="004E6401" w:rsidP="004E6401" w:rsidRDefault="004E6401" w14:paraId="0431F117" w14:textId="2EE020B2">
          <w:pPr>
            <w:pStyle w:val="Heading2"/>
          </w:pPr>
        </w:p>
      </w:tc>
      <w:tc>
        <w:tcPr>
          <w:tcW w:w="1958" w:type="dxa"/>
        </w:tcPr>
        <w:p w:rsidR="004E6401" w:rsidP="004E6401" w:rsidRDefault="004E6401" w14:paraId="0AFAAD11" w14:textId="6629FBE4">
          <w:pPr>
            <w:pStyle w:val="Heading2"/>
          </w:pPr>
        </w:p>
      </w:tc>
      <w:tc>
        <w:tcPr>
          <w:tcW w:w="4118" w:type="dxa"/>
        </w:tcPr>
        <w:p w:rsidR="004E6401" w:rsidP="004E6401" w:rsidRDefault="004E6401" w14:paraId="4DCE1102" w14:textId="28B47D91">
          <w:pPr>
            <w:pStyle w:val="Heading2"/>
          </w:pPr>
        </w:p>
      </w:tc>
    </w:tr>
    <w:tr w:rsidR="004E6401" w:rsidTr="00AC60A2" w14:paraId="7D4D2D0A" w14:textId="77777777"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05D1FB3E-2488-4746-81C6-F1C98C80D447}"/>
          <w:text/>
        </w:sdtPr>
        <w:sdtContent>
          <w:tc>
            <w:tcPr>
              <w:tcW w:w="4118" w:type="dxa"/>
            </w:tcPr>
            <w:p w:rsidR="004E6401" w:rsidP="004E6401" w:rsidRDefault="004A4A46" w14:paraId="4C640226" w14:textId="093F458B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05D1FB3E-2488-4746-81C6-F1C98C80D447}"/>
          <w:text/>
        </w:sdtPr>
        <w:sdtContent>
          <w:tc>
            <w:tcPr>
              <w:tcW w:w="1958" w:type="dxa"/>
            </w:tcPr>
            <w:p w:rsidR="004E6401" w:rsidP="004E6401" w:rsidRDefault="004A4A46" w14:paraId="33B33A41" w14:textId="66D55039">
              <w:proofErr w:type="spellStart"/>
              <w:r>
                <w:t>CompanyPhoneNo</w:t>
              </w:r>
              <w:proofErr w:type="spellEnd"/>
            </w:p>
          </w:tc>
        </w:sdtContent>
      </w:sdt>
      <w:tc>
        <w:tcPr>
          <w:tcW w:w="4118" w:type="dxa"/>
        </w:tcPr>
        <w:p w:rsidR="004E6401" w:rsidP="004E6401" w:rsidRDefault="004E6401" w14:paraId="7DCEB044" w14:textId="668F3B1B"/>
      </w:tc>
    </w:tr>
  </w:tbl>
  <w:p w:rsidR="00F17602" w:rsidRDefault="00F17602" w14:paraId="14C5E11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6F3A" w:rsidP="00E40C63" w:rsidRDefault="008F6F3A" w14:paraId="5E1C81C8" w14:textId="77777777">
      <w:pPr>
        <w:spacing w:after="0"/>
      </w:pPr>
      <w:r>
        <w:separator/>
      </w:r>
    </w:p>
  </w:footnote>
  <w:footnote w:type="continuationSeparator" w:id="0">
    <w:p w:rsidR="008F6F3A" w:rsidP="00E40C63" w:rsidRDefault="008F6F3A" w14:paraId="0863742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0CC4" w:rsidRDefault="00B70CC4" w14:paraId="38E7740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384B6248" w14:textId="77777777">
      <w:tc>
        <w:tcPr>
          <w:tcW w:w="2929" w:type="pct"/>
        </w:tcPr>
        <w:p w:rsidRPr="00F17602" w:rsidR="00F17602" w:rsidP="00F17602" w:rsidRDefault="00000000" w14:paraId="72CC0EB3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05D1FB3E-2488-4746-81C6-F1C98C80D447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05D1FB3E-2488-4746-81C6-F1C98C80D447}"/>
              <w:text/>
            </w:sdtPr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05D1FB3E-2488-4746-81C6-F1C98C80D447}"/>
            <w:text/>
          </w:sdtPr>
          <w:sdtContent>
            <w:p w:rsidRPr="00F17602" w:rsidR="00F17602" w:rsidP="00F17602" w:rsidRDefault="00F17602" w14:paraId="195CD9F2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000000" w14:paraId="1A21E891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05D1FB3E-2488-4746-81C6-F1C98C80D447}"/>
              <w:text/>
            </w:sdtPr>
            <w:sdtContent>
              <w:proofErr w:type="spellStart"/>
              <w:r w:rsidRPr="00F17602" w:rsid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21E3B960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3F0625CB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77E70810" w14:textId="77777777">
      <w:tc>
        <w:tcPr>
          <w:tcW w:w="2929" w:type="pct"/>
        </w:tcPr>
        <w:p w:rsidR="00C43401" w:rsidP="00291EF5" w:rsidRDefault="00000000" w14:paraId="06B7F91A" w14:textId="77777777">
          <w:pPr>
            <w:pStyle w:val="Title"/>
          </w:pPr>
          <w:sdt>
            <w:sdt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05D1FB3E-2488-4746-81C6-F1C98C80D447}"/>
              <w:text/>
            </w:sdtPr>
            <w:sdtContent>
              <w:proofErr w:type="spellStart"/>
              <w:r w:rsidRPr="00BD2158" w:rsidR="00BD2158">
                <w:t>DocumentTitle_Lbl</w:t>
              </w:r>
              <w:proofErr w:type="spellEnd"/>
            </w:sdtContent>
          </w:sdt>
          <w:r w:rsidR="00FA08E4">
            <w:t xml:space="preserve"> </w:t>
          </w:r>
          <w:sdt>
            <w:sdt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05D1FB3E-2488-4746-81C6-F1C98C80D447}"/>
              <w:text/>
            </w:sdtPr>
            <w:sdtContent>
              <w:proofErr w:type="spellStart"/>
              <w:r w:rsidR="00BD2158"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05D1FB3E-2488-4746-81C6-F1C98C80D447}"/>
            <w:text/>
          </w:sdtPr>
          <w:sdtContent>
            <w:p w:rsidR="00E55D9E" w:rsidP="00DA0734" w:rsidRDefault="00DA0734" w14:paraId="5ADC04A1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DA0734" w:rsidP="00DA0734" w:rsidRDefault="00000000" w14:paraId="45AA7871" w14:textId="77777777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05D1FB3E-2488-4746-81C6-F1C98C80D447}"/>
              <w:text/>
            </w:sdtPr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F7280A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fldSimple w:instr=" NUMPAGES   \* MERGEFORMAT ">
            <w:r w:rsidR="00F7280A">
              <w:rPr>
                <w:noProof/>
              </w:rPr>
              <w:t>1</w:t>
            </w:r>
          </w:fldSimple>
        </w:p>
      </w:tc>
      <w:tc>
        <w:tcPr>
          <w:tcW w:w="2925" w:type="pct"/>
        </w:tcPr>
        <w:p w:rsidR="00C43401" w:rsidP="004639DD" w:rsidRDefault="004639DD" w14:paraId="37DB6CBB" w14:textId="03F52ADE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05D1FB3E-2488-4746-81C6-F1C98C80D447}"/>
              <w:picture/>
            </w:sdtPr>
            <w:sdtContent/>
          </w:sdt>
        </w:p>
      </w:tc>
    </w:tr>
  </w:tbl>
  <w:p w:rsidR="003D7AD7" w:rsidRDefault="003D7AD7" w14:paraId="752D4E9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F6AD2"/>
    <w:rsid w:val="001F76A3"/>
    <w:rsid w:val="0020108A"/>
    <w:rsid w:val="00203A59"/>
    <w:rsid w:val="002250F7"/>
    <w:rsid w:val="00227C62"/>
    <w:rsid w:val="002334A5"/>
    <w:rsid w:val="002342C4"/>
    <w:rsid w:val="00235CA0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C50D8"/>
    <w:rsid w:val="002D10B3"/>
    <w:rsid w:val="002E2A56"/>
    <w:rsid w:val="002F6258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E2764"/>
    <w:rsid w:val="003F77E2"/>
    <w:rsid w:val="00402786"/>
    <w:rsid w:val="00417ABE"/>
    <w:rsid w:val="004331A3"/>
    <w:rsid w:val="00451877"/>
    <w:rsid w:val="004639DD"/>
    <w:rsid w:val="004645A2"/>
    <w:rsid w:val="00472618"/>
    <w:rsid w:val="00475A43"/>
    <w:rsid w:val="00492354"/>
    <w:rsid w:val="00495AE8"/>
    <w:rsid w:val="004A28DF"/>
    <w:rsid w:val="004A4A46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1660C"/>
    <w:rsid w:val="0052099B"/>
    <w:rsid w:val="00524FE6"/>
    <w:rsid w:val="005330E9"/>
    <w:rsid w:val="00536A73"/>
    <w:rsid w:val="00536E6F"/>
    <w:rsid w:val="00543913"/>
    <w:rsid w:val="00551E99"/>
    <w:rsid w:val="00552846"/>
    <w:rsid w:val="00563DCD"/>
    <w:rsid w:val="005731CF"/>
    <w:rsid w:val="005842FA"/>
    <w:rsid w:val="00587157"/>
    <w:rsid w:val="005948C5"/>
    <w:rsid w:val="00595F7F"/>
    <w:rsid w:val="005963DE"/>
    <w:rsid w:val="005A0994"/>
    <w:rsid w:val="005A1FF8"/>
    <w:rsid w:val="005C497A"/>
    <w:rsid w:val="005D128B"/>
    <w:rsid w:val="005F2559"/>
    <w:rsid w:val="005F5EC9"/>
    <w:rsid w:val="005F6BCC"/>
    <w:rsid w:val="00600A84"/>
    <w:rsid w:val="0060202A"/>
    <w:rsid w:val="00602E94"/>
    <w:rsid w:val="00610A30"/>
    <w:rsid w:val="006121B4"/>
    <w:rsid w:val="00612ABF"/>
    <w:rsid w:val="006245DA"/>
    <w:rsid w:val="0063620D"/>
    <w:rsid w:val="0064695D"/>
    <w:rsid w:val="0067225B"/>
    <w:rsid w:val="00672318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370E1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323C"/>
    <w:rsid w:val="00800AA9"/>
    <w:rsid w:val="00802B5B"/>
    <w:rsid w:val="00807754"/>
    <w:rsid w:val="00812391"/>
    <w:rsid w:val="00815D27"/>
    <w:rsid w:val="008179F0"/>
    <w:rsid w:val="00817EE6"/>
    <w:rsid w:val="00820262"/>
    <w:rsid w:val="00832922"/>
    <w:rsid w:val="00836184"/>
    <w:rsid w:val="00843F81"/>
    <w:rsid w:val="00844D12"/>
    <w:rsid w:val="00845DAF"/>
    <w:rsid w:val="00845E08"/>
    <w:rsid w:val="008533EF"/>
    <w:rsid w:val="00856BBF"/>
    <w:rsid w:val="00862E42"/>
    <w:rsid w:val="008663E3"/>
    <w:rsid w:val="008874E0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8F6F3A"/>
    <w:rsid w:val="0090637C"/>
    <w:rsid w:val="009072D1"/>
    <w:rsid w:val="0092542A"/>
    <w:rsid w:val="00933DB5"/>
    <w:rsid w:val="009364A4"/>
    <w:rsid w:val="00940735"/>
    <w:rsid w:val="00943A17"/>
    <w:rsid w:val="009453BC"/>
    <w:rsid w:val="00954BAA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2940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A4E25"/>
    <w:rsid w:val="00AC60A2"/>
    <w:rsid w:val="00AC6707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402B9"/>
    <w:rsid w:val="00B437D5"/>
    <w:rsid w:val="00B57659"/>
    <w:rsid w:val="00B60D54"/>
    <w:rsid w:val="00B63554"/>
    <w:rsid w:val="00B70CC4"/>
    <w:rsid w:val="00B8205C"/>
    <w:rsid w:val="00B83D92"/>
    <w:rsid w:val="00B83F93"/>
    <w:rsid w:val="00B84A59"/>
    <w:rsid w:val="00B86BCD"/>
    <w:rsid w:val="00B86E6F"/>
    <w:rsid w:val="00B91CA1"/>
    <w:rsid w:val="00B92E9B"/>
    <w:rsid w:val="00B92F96"/>
    <w:rsid w:val="00B96060"/>
    <w:rsid w:val="00BC232B"/>
    <w:rsid w:val="00BD094C"/>
    <w:rsid w:val="00BD0B4E"/>
    <w:rsid w:val="00BD2158"/>
    <w:rsid w:val="00BD2533"/>
    <w:rsid w:val="00BD35AE"/>
    <w:rsid w:val="00BD6CFB"/>
    <w:rsid w:val="00BE58D2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36019"/>
    <w:rsid w:val="00D40A70"/>
    <w:rsid w:val="00D41DC8"/>
    <w:rsid w:val="00D41F89"/>
    <w:rsid w:val="00D53B6F"/>
    <w:rsid w:val="00D54A61"/>
    <w:rsid w:val="00D54BF7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C531C"/>
    <w:rsid w:val="00DD579C"/>
    <w:rsid w:val="00DF30F1"/>
    <w:rsid w:val="00E034DC"/>
    <w:rsid w:val="00E111C4"/>
    <w:rsid w:val="00E14AB2"/>
    <w:rsid w:val="00E16D8F"/>
    <w:rsid w:val="00E178B3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7280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0511"/>
    <w:rsid w:val="00FD6A00"/>
    <w:rsid w:val="00FE1868"/>
    <w:rsid w:val="00FF5387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1E90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45D6095E7F474191C459323EC5C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F2411-223F-4360-B7F4-030E826C8720}"/>
      </w:docPartPr>
      <w:docPartBody>
        <w:p w:rsidR="00D36509" w:rsidRDefault="00410029" w:rsidP="00410029">
          <w:pPr>
            <w:pStyle w:val="BF45D6095E7F474191C459323EC5CE89"/>
          </w:pPr>
          <w:r w:rsidRPr="00E80D2E">
            <w:rPr>
              <w:rStyle w:val="PlaceholderText"/>
            </w:rPr>
            <w:t>Click here to enter text.</w:t>
          </w:r>
        </w:p>
      </w:docPartBody>
    </w:docPart>
    <w:docPart>
      <w:docPartPr>
        <w:name w:val="8A5E609B37B14780A5F4DB453925A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3EE54-0F75-415A-B990-979B9E10A748}"/>
      </w:docPartPr>
      <w:docPartBody>
        <w:p w:rsidR="00D36509" w:rsidRDefault="00410029" w:rsidP="00410029">
          <w:pPr>
            <w:pStyle w:val="8A5E609B37B14780A5F4DB453925A84F"/>
          </w:pPr>
          <w:r w:rsidRPr="00E80D2E">
            <w:rPr>
              <w:rStyle w:val="PlaceholderText"/>
            </w:rPr>
            <w:t>Click here to enter text.</w:t>
          </w:r>
        </w:p>
      </w:docPartBody>
    </w:docPart>
    <w:docPart>
      <w:docPartPr>
        <w:name w:val="438B292D400D4EF19D67F54B4F069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ACAE5-CB58-47F5-B483-234500208A49}"/>
      </w:docPartPr>
      <w:docPartBody>
        <w:p w:rsidR="003F4F52" w:rsidRDefault="007D6593" w:rsidP="007D6593">
          <w:pPr>
            <w:pStyle w:val="438B292D400D4EF19D67F54B4F06996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4B0F16524C47F4A6C7F015A3DC8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C8452-5822-4F52-9B7A-8905E8324342}"/>
      </w:docPartPr>
      <w:docPartBody>
        <w:p w:rsidR="003F4F52" w:rsidRDefault="007D6593" w:rsidP="007D6593">
          <w:pPr>
            <w:pStyle w:val="BF4B0F16524C47F4A6C7F015A3DC87F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D983384B424D9BA6B87D8A547FE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5DC2D-C255-4EA6-86FA-9062E386A044}"/>
      </w:docPartPr>
      <w:docPartBody>
        <w:p w:rsidR="003F4F52" w:rsidRDefault="007D6593" w:rsidP="007D6593">
          <w:pPr>
            <w:pStyle w:val="36D983384B424D9BA6B87D8A547FE662"/>
          </w:pPr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840AA26524C4D9DA9240AF384343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91180-5768-4E34-8556-299A8B0D250A}"/>
      </w:docPartPr>
      <w:docPartBody>
        <w:p w:rsidR="003F4F52" w:rsidRDefault="007D6593" w:rsidP="007D6593">
          <w:pPr>
            <w:pStyle w:val="B840AA26524C4D9DA9240AF384343DF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22960F93AA42448C207F6AD3760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77C05-BC5F-4FBF-BE2B-74CF3C57B48D}"/>
      </w:docPartPr>
      <w:docPartBody>
        <w:p w:rsidR="003F4F52" w:rsidRDefault="007D6593" w:rsidP="007D6593">
          <w:pPr>
            <w:pStyle w:val="7322960F93AA42448C207F6AD37609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2764834B9B49FFB330DF0032C7B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35E798-F531-4773-963D-325BE5934881}"/>
      </w:docPartPr>
      <w:docPartBody>
        <w:p w:rsidR="003F4F52" w:rsidRDefault="007D6593" w:rsidP="007D6593">
          <w:pPr>
            <w:pStyle w:val="DC2764834B9B49FFB330DF0032C7BE7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24A5D5CF204A2092BDC0864E9F0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D0FC2-DC21-4313-BBA8-BA8BD50420BE}"/>
      </w:docPartPr>
      <w:docPartBody>
        <w:p w:rsidR="003F4F52" w:rsidRDefault="007D6593" w:rsidP="007D6593">
          <w:pPr>
            <w:pStyle w:val="7824A5D5CF204A2092BDC0864E9F073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906CA592734D408B67C8BB43D64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BCD0A-E7F7-4763-B380-A14527FD5497}"/>
      </w:docPartPr>
      <w:docPartBody>
        <w:p w:rsidR="003F4F52" w:rsidRDefault="007D6593" w:rsidP="007D6593">
          <w:pPr>
            <w:pStyle w:val="A1906CA592734D408B67C8BB43D64A9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D6F1B4C17249A79F43B9CF790AB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B4FBD1-0281-4E78-94E2-504FD8A46DF0}"/>
      </w:docPartPr>
      <w:docPartBody>
        <w:p w:rsidR="003F4F52" w:rsidRDefault="007D6593" w:rsidP="007D6593">
          <w:pPr>
            <w:pStyle w:val="CFD6F1B4C17249A79F43B9CF790AB00E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38B8FD43874066A27707C6B832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404BE-FEEF-40C3-90C6-C8AAE3F0C400}"/>
      </w:docPartPr>
      <w:docPartBody>
        <w:p w:rsidR="003F4F52" w:rsidRDefault="007D6593" w:rsidP="007D6593">
          <w:pPr>
            <w:pStyle w:val="3438B8FD43874066A27707C6B83208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7A387B20514F3F88991015E7A13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AA5C1-A67D-4C32-9974-C7E50765FBF8}"/>
      </w:docPartPr>
      <w:docPartBody>
        <w:p w:rsidR="00011381" w:rsidRDefault="001631DB" w:rsidP="001631DB">
          <w:pPr>
            <w:pStyle w:val="157A387B20514F3F88991015E7A132A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A1D8F1D8714135841337309AA8E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22A619-5E16-43B1-86CF-A598CC7CDD3E}"/>
      </w:docPartPr>
      <w:docPartBody>
        <w:p w:rsidR="00011381" w:rsidRDefault="001631DB" w:rsidP="001631DB">
          <w:pPr>
            <w:pStyle w:val="5DA1D8F1D8714135841337309AA8E217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11093"/>
    <w:rsid w:val="00011381"/>
    <w:rsid w:val="00046797"/>
    <w:rsid w:val="000472D7"/>
    <w:rsid w:val="000524FD"/>
    <w:rsid w:val="00065643"/>
    <w:rsid w:val="0008782E"/>
    <w:rsid w:val="000E70CA"/>
    <w:rsid w:val="00111379"/>
    <w:rsid w:val="00140901"/>
    <w:rsid w:val="00160AD2"/>
    <w:rsid w:val="001631DB"/>
    <w:rsid w:val="001A482E"/>
    <w:rsid w:val="001A5EFF"/>
    <w:rsid w:val="001E1A05"/>
    <w:rsid w:val="0020281A"/>
    <w:rsid w:val="002221B4"/>
    <w:rsid w:val="002345F9"/>
    <w:rsid w:val="002607E2"/>
    <w:rsid w:val="00277793"/>
    <w:rsid w:val="00280539"/>
    <w:rsid w:val="0029741B"/>
    <w:rsid w:val="002F0F71"/>
    <w:rsid w:val="002F228D"/>
    <w:rsid w:val="003004A0"/>
    <w:rsid w:val="0032382F"/>
    <w:rsid w:val="0033763A"/>
    <w:rsid w:val="0037797B"/>
    <w:rsid w:val="00377D7B"/>
    <w:rsid w:val="003B4E73"/>
    <w:rsid w:val="003E39BD"/>
    <w:rsid w:val="003F4F52"/>
    <w:rsid w:val="00410029"/>
    <w:rsid w:val="004A6305"/>
    <w:rsid w:val="0052071E"/>
    <w:rsid w:val="005954E4"/>
    <w:rsid w:val="005C05B6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7D6593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00377"/>
    <w:rsid w:val="00A9647E"/>
    <w:rsid w:val="00AA7B04"/>
    <w:rsid w:val="00AD1E20"/>
    <w:rsid w:val="00AE1CD3"/>
    <w:rsid w:val="00AE701E"/>
    <w:rsid w:val="00AF1763"/>
    <w:rsid w:val="00B104BA"/>
    <w:rsid w:val="00B34EE7"/>
    <w:rsid w:val="00B6029F"/>
    <w:rsid w:val="00B7711D"/>
    <w:rsid w:val="00B86BE8"/>
    <w:rsid w:val="00BA07E4"/>
    <w:rsid w:val="00BA7A15"/>
    <w:rsid w:val="00BE3858"/>
    <w:rsid w:val="00C02972"/>
    <w:rsid w:val="00C93CEF"/>
    <w:rsid w:val="00CA38BB"/>
    <w:rsid w:val="00CD4D0D"/>
    <w:rsid w:val="00CE0159"/>
    <w:rsid w:val="00D16157"/>
    <w:rsid w:val="00D20429"/>
    <w:rsid w:val="00D36509"/>
    <w:rsid w:val="00D61155"/>
    <w:rsid w:val="00D678FD"/>
    <w:rsid w:val="00D94A8F"/>
    <w:rsid w:val="00DD6387"/>
    <w:rsid w:val="00DF2317"/>
    <w:rsid w:val="00E02452"/>
    <w:rsid w:val="00E62160"/>
    <w:rsid w:val="00E6368A"/>
    <w:rsid w:val="00E81C11"/>
    <w:rsid w:val="00E82C36"/>
    <w:rsid w:val="00E9720D"/>
    <w:rsid w:val="00EC03BA"/>
    <w:rsid w:val="00EC6555"/>
    <w:rsid w:val="00ED4D6E"/>
    <w:rsid w:val="00ED6B63"/>
    <w:rsid w:val="00F11BE4"/>
    <w:rsid w:val="00F52410"/>
    <w:rsid w:val="00F74FD0"/>
    <w:rsid w:val="00F9308F"/>
    <w:rsid w:val="00F93C3D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31DB"/>
    <w:rPr>
      <w:color w:val="808080"/>
    </w:rPr>
  </w:style>
  <w:style w:type="paragraph" w:customStyle="1" w:styleId="9485722AD625498C8BC2196EF140A656">
    <w:name w:val="9485722AD625498C8BC2196EF140A656"/>
    <w:rsid w:val="00C02972"/>
  </w:style>
  <w:style w:type="paragraph" w:customStyle="1" w:styleId="BF45D6095E7F474191C459323EC5CE89">
    <w:name w:val="BF45D6095E7F474191C459323EC5CE89"/>
    <w:rsid w:val="00410029"/>
    <w:rPr>
      <w:kern w:val="2"/>
      <w14:ligatures w14:val="standardContextual"/>
    </w:rPr>
  </w:style>
  <w:style w:type="paragraph" w:customStyle="1" w:styleId="8A5E609B37B14780A5F4DB453925A84F">
    <w:name w:val="8A5E609B37B14780A5F4DB453925A84F"/>
    <w:rsid w:val="00410029"/>
    <w:rPr>
      <w:kern w:val="2"/>
      <w14:ligatures w14:val="standardContextual"/>
    </w:rPr>
  </w:style>
  <w:style w:type="paragraph" w:customStyle="1" w:styleId="438B292D400D4EF19D67F54B4F069966">
    <w:name w:val="438B292D400D4EF19D67F54B4F069966"/>
    <w:rsid w:val="007D6593"/>
    <w:rPr>
      <w:kern w:val="2"/>
      <w14:ligatures w14:val="standardContextual"/>
    </w:rPr>
  </w:style>
  <w:style w:type="paragraph" w:customStyle="1" w:styleId="BF4B0F16524C47F4A6C7F015A3DC87FC">
    <w:name w:val="BF4B0F16524C47F4A6C7F015A3DC87FC"/>
    <w:rsid w:val="007D6593"/>
    <w:rPr>
      <w:kern w:val="2"/>
      <w14:ligatures w14:val="standardContextual"/>
    </w:rPr>
  </w:style>
  <w:style w:type="paragraph" w:customStyle="1" w:styleId="36D983384B424D9BA6B87D8A547FE662">
    <w:name w:val="36D983384B424D9BA6B87D8A547FE662"/>
    <w:rsid w:val="007D6593"/>
    <w:rPr>
      <w:kern w:val="2"/>
      <w14:ligatures w14:val="standardContextual"/>
    </w:rPr>
  </w:style>
  <w:style w:type="paragraph" w:customStyle="1" w:styleId="B840AA26524C4D9DA9240AF384343DF6">
    <w:name w:val="B840AA26524C4D9DA9240AF384343DF6"/>
    <w:rsid w:val="007D6593"/>
    <w:rPr>
      <w:kern w:val="2"/>
      <w14:ligatures w14:val="standardContextual"/>
    </w:rPr>
  </w:style>
  <w:style w:type="paragraph" w:customStyle="1" w:styleId="7322960F93AA42448C207F6AD37609A9">
    <w:name w:val="7322960F93AA42448C207F6AD37609A9"/>
    <w:rsid w:val="007D6593"/>
    <w:rPr>
      <w:kern w:val="2"/>
      <w14:ligatures w14:val="standardContextual"/>
    </w:rPr>
  </w:style>
  <w:style w:type="paragraph" w:customStyle="1" w:styleId="DC2764834B9B49FFB330DF0032C7BE77">
    <w:name w:val="DC2764834B9B49FFB330DF0032C7BE77"/>
    <w:rsid w:val="007D6593"/>
    <w:rPr>
      <w:kern w:val="2"/>
      <w14:ligatures w14:val="standardContextual"/>
    </w:rPr>
  </w:style>
  <w:style w:type="paragraph" w:customStyle="1" w:styleId="7824A5D5CF204A2092BDC0864E9F0736">
    <w:name w:val="7824A5D5CF204A2092BDC0864E9F0736"/>
    <w:rsid w:val="007D6593"/>
    <w:rPr>
      <w:kern w:val="2"/>
      <w14:ligatures w14:val="standardContextual"/>
    </w:rPr>
  </w:style>
  <w:style w:type="paragraph" w:customStyle="1" w:styleId="A1906CA592734D408B67C8BB43D64A98">
    <w:name w:val="A1906CA592734D408B67C8BB43D64A98"/>
    <w:rsid w:val="007D6593"/>
    <w:rPr>
      <w:kern w:val="2"/>
      <w14:ligatures w14:val="standardContextual"/>
    </w:rPr>
  </w:style>
  <w:style w:type="paragraph" w:customStyle="1" w:styleId="CFD6F1B4C17249A79F43B9CF790AB00E">
    <w:name w:val="CFD6F1B4C17249A79F43B9CF790AB00E"/>
    <w:rsid w:val="007D6593"/>
    <w:rPr>
      <w:kern w:val="2"/>
      <w14:ligatures w14:val="standardContextual"/>
    </w:rPr>
  </w:style>
  <w:style w:type="paragraph" w:customStyle="1" w:styleId="3438B8FD43874066A27707C6B832085C">
    <w:name w:val="3438B8FD43874066A27707C6B832085C"/>
    <w:rsid w:val="007D6593"/>
    <w:rPr>
      <w:kern w:val="2"/>
      <w14:ligatures w14:val="standardContextual"/>
    </w:rPr>
  </w:style>
  <w:style w:type="paragraph" w:customStyle="1" w:styleId="157A387B20514F3F88991015E7A132A8">
    <w:name w:val="157A387B20514F3F88991015E7A132A8"/>
    <w:rsid w:val="001631D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A1D8F1D8714135841337309AA8E217">
    <w:name w:val="5DA1D8F1D8714135841337309AA8E217"/>
    <w:rsid w:val="001631D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24479E73-25A7-4001-9AC7-F7B7B09CCD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D1FB3E-2488-4746-81C6-F1C98C80D447}">
  <ds:schemaRefs>
    <ds:schemaRef ds:uri="urn:microsoft-dynamics-nav/reports/Standard_Purchase_Order/132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2024-03-24T23:42:00Z</dcterms:created>
  <dcterms:modified xsi:type="dcterms:W3CDTF">2024-06-07T21:33:00Z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2020-02-18T08:36:43.2629175Z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f4c167be-40cc-4333-9d37-943ec7a4ba42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